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2B5AE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04695"/>
                  <wp:effectExtent l="0" t="0" r="0" b="0"/>
                  <wp:docPr id="3" name="図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2B5AE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rFonts w:hint="eastAsia"/>
                      <w:b/>
                      <w:color w:val="365F91" w:themeColor="accent1" w:themeShade="BF"/>
                      <w:sz w:val="40"/>
                      <w:szCs w:val="40"/>
                    </w:rPr>
                    <w:t>ｼﾐｭﾚｰｼｮﾝ実行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hint="eastAsia"/>
                      <w:b/>
                      <w:color w:val="365F91" w:themeColor="accent1" w:themeShade="BF"/>
                      <w:sz w:val="40"/>
                      <w:szCs w:val="40"/>
                    </w:rPr>
                    <w:t>omisa</w:t>
                  </w:r>
                  <w:r>
                    <w:rPr>
                      <w:rFonts w:hint="eastAsia"/>
                      <w:b/>
                      <w:color w:val="365F91" w:themeColor="accent1" w:themeShade="BF"/>
                      <w:sz w:val="40"/>
                      <w:szCs w:val="40"/>
                    </w:rPr>
                    <w:t>自作</w:t>
                  </w:r>
                  <w:r>
                    <w:rPr>
                      <w:rFonts w:hint="eastAsia"/>
                      <w:b/>
                      <w:color w:val="365F91" w:themeColor="accent1" w:themeShade="BF"/>
                      <w:sz w:val="40"/>
                      <w:szCs w:val="40"/>
                    </w:rPr>
                    <w:t xml:space="preserve">QL-10vol1 </w:t>
                  </w:r>
                  <w:r>
                    <w:rPr>
                      <w:rFonts w:hint="eastAsia"/>
                      <w:b/>
                      <w:color w:val="365F91" w:themeColor="accent1" w:themeShade="BF"/>
                      <w:sz w:val="40"/>
                      <w:szCs w:val="40"/>
                    </w:rPr>
                    <w:t>メイン板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2B5AE2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日付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2019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年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1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月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21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日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設計者</w:t>
                  </w: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: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2B5AE2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ｽﾀﾃﾞｨ名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静解析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 xml:space="preserve"> 1</w:t>
                  </w:r>
                </w:p>
                <w:p w:rsidR="00B77317" w:rsidRPr="006A441F" w:rsidRDefault="002B5AE2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解析ﾀｲﾌﾟ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静解析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2B5AE2" w:rsidP="00E3408D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目次</w:t>
                      </w:r>
                    </w:p>
                    <w:p w:rsidR="002B5AE2" w:rsidRDefault="001041F1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35830895" w:history="1">
                        <w:r w:rsidR="002B5AE2" w:rsidRPr="00067023">
                          <w:rPr>
                            <w:rStyle w:val="ad"/>
                            <w:noProof/>
                          </w:rPr>
                          <w:t>表記</w:t>
                        </w:r>
                        <w:r w:rsidR="002B5AE2">
                          <w:rPr>
                            <w:noProof/>
                            <w:webHidden/>
                          </w:rPr>
                          <w:tab/>
                        </w:r>
                        <w:r w:rsidR="002B5AE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B5AE2">
                          <w:rPr>
                            <w:noProof/>
                            <w:webHidden/>
                          </w:rPr>
                          <w:instrText xml:space="preserve"> PAGEREF _Toc535830895 \h </w:instrText>
                        </w:r>
                        <w:r w:rsidR="002B5AE2">
                          <w:rPr>
                            <w:noProof/>
                            <w:webHidden/>
                          </w:rPr>
                        </w:r>
                        <w:r w:rsidR="002B5AE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B5AE2">
                          <w:rPr>
                            <w:noProof/>
                            <w:webHidden/>
                          </w:rPr>
                          <w:t>1</w:t>
                        </w:r>
                        <w:r w:rsidR="002B5AE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896" w:history="1">
                        <w:r w:rsidRPr="00067023">
                          <w:rPr>
                            <w:rStyle w:val="ad"/>
                            <w:noProof/>
                          </w:rPr>
                          <w:t>仮定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_Toc535830896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897" w:history="1">
                        <w:r w:rsidRPr="00067023">
                          <w:rPr>
                            <w:rStyle w:val="ad"/>
                            <w:noProof/>
                          </w:rPr>
                          <w:t>ﾓﾃﾞﾙ情報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_Toc535830897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898" w:history="1">
                        <w:r w:rsidRPr="00067023">
                          <w:rPr>
                            <w:rStyle w:val="ad"/>
                            <w:noProof/>
                          </w:rPr>
                          <w:t>ｽﾀﾃﾞｨ</w:t>
                        </w:r>
                        <w:r w:rsidRPr="00067023">
                          <w:rPr>
                            <w:rStyle w:val="ad"/>
                            <w:noProof/>
                          </w:rPr>
                          <w:t xml:space="preserve"> </w:t>
                        </w:r>
                        <w:r w:rsidRPr="00067023">
                          <w:rPr>
                            <w:rStyle w:val="ad"/>
                            <w:noProof/>
                          </w:rPr>
                          <w:t>ﾌﾟﾛﾊﾟﾃｨ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_Toc535830898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899" w:history="1">
                        <w:r w:rsidRPr="00067023">
                          <w:rPr>
                            <w:rStyle w:val="ad"/>
                            <w:noProof/>
                          </w:rPr>
                          <w:t>単位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_Toc535830899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0" w:history="1">
                        <w:r w:rsidRPr="00067023">
                          <w:rPr>
                            <w:rStyle w:val="ad"/>
                            <w:noProof/>
                          </w:rPr>
                          <w:t>材料特性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1" w:history="1">
                        <w:r w:rsidRPr="00067023">
                          <w:rPr>
                            <w:rStyle w:val="ad"/>
                            <w:noProof/>
                          </w:rPr>
                          <w:t>荷重と拘束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2" w:history="1">
                        <w:r w:rsidRPr="00067023">
                          <w:rPr>
                            <w:rStyle w:val="ad"/>
                            <w:noProof/>
                          </w:rPr>
                          <w:t>結合定義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3" w:history="1">
                        <w:r w:rsidRPr="00067023">
                          <w:rPr>
                            <w:rStyle w:val="ad"/>
                            <w:noProof/>
                          </w:rPr>
                          <w:t>接触情報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4" w:history="1">
                        <w:r w:rsidRPr="00067023">
                          <w:rPr>
                            <w:rStyle w:val="ad"/>
                            <w:noProof/>
                          </w:rPr>
                          <w:t>ﾒｯｼｭ情報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5" w:history="1">
                        <w:r w:rsidRPr="00067023">
                          <w:rPr>
                            <w:rStyle w:val="ad"/>
                            <w:noProof/>
                            <w:lang w:eastAsia="ja-JP"/>
                          </w:rPr>
                          <w:t>ｾﾝｻｰ詳細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6" w:history="1">
                        <w:r w:rsidRPr="00067023">
                          <w:rPr>
                            <w:rStyle w:val="ad"/>
                            <w:noProof/>
                          </w:rPr>
                          <w:t>合成力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7" w:history="1">
                        <w:r w:rsidRPr="00067023">
                          <w:rPr>
                            <w:rStyle w:val="ad"/>
                            <w:noProof/>
                          </w:rPr>
                          <w:t>梁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8" w:history="1">
                        <w:r w:rsidRPr="00067023">
                          <w:rPr>
                            <w:rStyle w:val="ad"/>
                            <w:noProof/>
                          </w:rPr>
                          <w:t>ｽﾀﾃﾞｨ結果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B5AE2" w:rsidRDefault="002B5AE2">
                      <w:pPr>
                        <w:pStyle w:val="11"/>
                        <w:rPr>
                          <w:noProof/>
                          <w:kern w:val="2"/>
                          <w:sz w:val="21"/>
                          <w:lang w:eastAsia="ja-JP"/>
                        </w:rPr>
                      </w:pPr>
                      <w:hyperlink w:anchor="_Toc535830909" w:history="1">
                        <w:r w:rsidRPr="00067023">
                          <w:rPr>
                            <w:rStyle w:val="ad"/>
                            <w:noProof/>
                          </w:rPr>
                          <w:t>結論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_Toc535830909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2B5AE2" w:rsidP="00C27B5D">
            <w:pPr>
              <w:pStyle w:val="1"/>
              <w:outlineLvl w:val="0"/>
            </w:pPr>
            <w:bookmarkStart w:id="0" w:name="_Toc535830895"/>
            <w:r>
              <w:rPr>
                <w:rFonts w:hint="eastAsia"/>
              </w:rPr>
              <w:t>表記</w:t>
            </w:r>
            <w:bookmarkEnd w:id="0"/>
          </w:p>
          <w:p w:rsidR="00F448BC" w:rsidRPr="00E65D6E" w:rsidRDefault="002B5AE2" w:rsidP="00FF408C">
            <w:r>
              <w:rPr>
                <w:rFonts w:hint="eastAsia"/>
              </w:rPr>
              <w:t>ﾃﾞｰﾀなし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2B5AE2" w:rsidP="00343025">
            <w:pPr>
              <w:pStyle w:val="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35830896"/>
            <w:r>
              <w:rPr>
                <w:rFonts w:hint="eastAsia"/>
              </w:rPr>
              <w:lastRenderedPageBreak/>
              <w:t>仮定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2B5AE2" w:rsidP="00FF408C">
            <w:pPr>
              <w:pStyle w:val="1"/>
              <w:outlineLvl w:val="0"/>
            </w:pPr>
            <w:bookmarkStart w:id="5" w:name="_Toc535830897"/>
            <w:r>
              <w:rPr>
                <w:rFonts w:hint="eastAsia"/>
              </w:rPr>
              <w:t>ﾓﾃﾞﾙ情報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2B5AE2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238750" cy="5162550"/>
                              <wp:effectExtent l="0" t="0" r="0" b="0"/>
                              <wp:docPr id="4" name="図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0" cy="51625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2B5AE2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ﾓﾃﾞﾙ名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omisa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自作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メイン板</w:t>
                  </w:r>
                </w:p>
                <w:p w:rsidR="00C16188" w:rsidRDefault="002B5AE2" w:rsidP="00C16188">
                  <w:pPr>
                    <w:jc w:val="center"/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現在のｺﾝﾌｨｷﾞｭﾚｰｼｮﾝ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ﾃﾞﾌｫﾙﾄ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2B5AE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rFonts w:hint="eastAsia"/>
                      <w:b/>
                      <w:noProof/>
                      <w:sz w:val="24"/>
                      <w:szCs w:val="24"/>
                    </w:rPr>
                    <w:t>ｿﾘｯﾄﾞ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4"/>
                      <w:szCs w:val="24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4"/>
                      <w:szCs w:val="24"/>
                    </w:rPr>
                    <w:t>ﾎﾞﾃﾞｨ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B5AE2" w:rsidP="0044448A">
                  <w:pPr>
                    <w:jc w:val="center"/>
                    <w:rPr>
                      <w:lang w:eastAsia="ja-JP"/>
                    </w:rPr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  <w:lang w:eastAsia="ja-JP"/>
                    </w:rPr>
                    <w:t>ﾄﾞｷｭﾒﾝﾄ名と参照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次として扱う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体積特性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ﾄﾞｷｭﾒﾝﾄ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ﾊﾟｽ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/</w:t>
                  </w:r>
                  <w:r>
                    <w:rPr>
                      <w:rStyle w:val="a3"/>
                      <w:rFonts w:hint="eastAsia"/>
                      <w:b/>
                      <w:noProof/>
                      <w:sz w:val="20"/>
                      <w:szCs w:val="20"/>
                    </w:rPr>
                    <w:t>変更日時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2B5AE2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lastRenderedPageBreak/>
                    <w:t>円形ﾊﾟﾀｰﾝ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2</w:t>
                  </w:r>
                </w:p>
                <w:p w:rsidR="004B3022" w:rsidRPr="0044448A" w:rsidRDefault="002B5AE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539875"/>
                        <wp:effectExtent l="0" t="0" r="0" b="3175"/>
                        <wp:docPr id="5" name="図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53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ｿﾘｯﾄﾞ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ﾎﾞﾃﾞｨ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5AE2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質量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:0.0205132 kg</w:t>
                  </w:r>
                </w:p>
                <w:p w:rsidR="002B5AE2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体積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:7.65418e-006 m^3</w:t>
                  </w:r>
                </w:p>
                <w:p w:rsidR="002B5AE2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密度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:2680 kg/m^3</w:t>
                  </w:r>
                </w:p>
                <w:p w:rsidR="002B5AE2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重量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</w:rPr>
                    <w:t>:0.201029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5AE2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</w:pP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D:\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ロボ研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\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高専ロボコン的趣味設計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\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自作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QL-10\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部品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\omisa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自作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メイン板</w:t>
                  </w:r>
                  <w:r>
                    <w:rPr>
                      <w:rStyle w:val="a3"/>
                      <w:rFonts w:hint="eastAsia"/>
                      <w:b/>
                      <w:bCs/>
                      <w:noProof/>
                      <w:sz w:val="20"/>
                      <w:szCs w:val="20"/>
                      <w:lang w:eastAsia="ja-JP"/>
                    </w:rPr>
                    <w:t>.SLDPRT</w:t>
                  </w:r>
                </w:p>
                <w:p w:rsidR="00C16188" w:rsidRPr="0044448A" w:rsidRDefault="002B5A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Dec 26 11:50:05 2018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:rsidTr="005E294F">
        <w:tc>
          <w:tcPr>
            <w:tcW w:w="11016" w:type="dxa"/>
          </w:tcPr>
          <w:p w:rsidR="00B35001" w:rsidRPr="00B35001" w:rsidRDefault="002B5AE2" w:rsidP="00B35001">
            <w:pPr>
              <w:pStyle w:val="1"/>
              <w:outlineLvl w:val="0"/>
            </w:pPr>
            <w:bookmarkStart w:id="6" w:name="_Toc535830898"/>
            <w:r>
              <w:rPr>
                <w:rFonts w:hint="eastAsia"/>
              </w:rPr>
              <w:t>ｽﾀﾃﾞｨ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ﾌﾟﾛﾊﾟﾃｨ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12"/>
              <w:gridCol w:w="5209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B5AE2" w:rsidP="005E294F">
                  <w:r>
                    <w:rPr>
                      <w:rFonts w:hint="eastAsia"/>
                    </w:rPr>
                    <w:t>ｽﾀﾃﾞｨ名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静解析</w:t>
                  </w:r>
                  <w:r>
                    <w:rPr>
                      <w:rFonts w:hint="eastAsia"/>
                    </w:rPr>
                    <w:t xml:space="preserve"> 1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解析ﾀｲﾌﾟ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静解析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ﾒｯｼｭﾀｲﾌﾟ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固体ﾒｯｼｭ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熱伝導効果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ｵﾝ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熱ｵﾌﾟｼｮﾝ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温度荷重を考慮します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ひずみｾﾞﾛ時の温度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t>298 Kelvin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SOLIDWORKS Flow Simulation </w:t>
                  </w:r>
                  <w:r>
                    <w:rPr>
                      <w:rFonts w:hint="eastAsia"/>
                    </w:rPr>
                    <w:t>の流体圧力結果を考慮する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ｿﾙﾊﾞﾀｲﾌﾟ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面内力効果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ｿﾌﾄｽﾌﾟﾘﾝｸﾞ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慣性力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互換性のないﾎﾞﾝﾄﾞ</w:t>
                  </w:r>
                  <w:r>
                    <w:rPr>
                      <w:rFonts w:hint="eastAsia"/>
                      <w:lang w:eastAsia="ja-JP"/>
                    </w:rPr>
                    <w:t xml:space="preserve"> </w:t>
                  </w:r>
                  <w:r>
                    <w:rPr>
                      <w:rFonts w:hint="eastAsia"/>
                      <w:lang w:eastAsia="ja-JP"/>
                    </w:rPr>
                    <w:t>ｵﾌﾟｼｮﾝ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自動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大変位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t>Off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ﾌﾘｰﾎﾞﾃﾞｨﾌｫｰｽの計算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ｵﾝ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摩擦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t>Off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ｱﾀﾞﾌﾟﾃｨﾌﾞ法ﾌﾗｸﾞ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結果ﾌｫﾙﾀﾞ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 xml:space="preserve">SOLIDWORKS </w:t>
                  </w:r>
                  <w:r>
                    <w:rPr>
                      <w:rFonts w:hint="eastAsia"/>
                    </w:rPr>
                    <w:t>ﾄﾞｷｭﾒﾝﾄ</w:t>
                  </w:r>
                  <w:r>
                    <w:rPr>
                      <w:rFonts w:hint="eastAsia"/>
                    </w:rPr>
                    <w:t xml:space="preserve"> (D:\</w:t>
                  </w:r>
                  <w:r>
                    <w:rPr>
                      <w:rFonts w:hint="eastAsia"/>
                    </w:rPr>
                    <w:t>ロボ研</w:t>
                  </w:r>
                  <w:r>
                    <w:rPr>
                      <w:rFonts w:hint="eastAsia"/>
                    </w:rPr>
                    <w:t>\</w:t>
                  </w:r>
                  <w:r>
                    <w:rPr>
                      <w:rFonts w:hint="eastAsia"/>
                    </w:rPr>
                    <w:t>高専ロボコン的趣味設計</w:t>
                  </w:r>
                  <w:r>
                    <w:rPr>
                      <w:rFonts w:hint="eastAsia"/>
                    </w:rPr>
                    <w:t>\</w:t>
                  </w:r>
                  <w:r>
                    <w:rPr>
                      <w:rFonts w:hint="eastAsia"/>
                    </w:rPr>
                    <w:t>自作</w:t>
                  </w:r>
                  <w:r>
                    <w:rPr>
                      <w:rFonts w:hint="eastAsia"/>
                    </w:rPr>
                    <w:t>QL-10\</w:t>
                  </w:r>
                  <w:r>
                    <w:rPr>
                      <w:rFonts w:hint="eastAsia"/>
                    </w:rPr>
                    <w:t>部品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:rsidTr="00E80CD9">
        <w:tc>
          <w:tcPr>
            <w:tcW w:w="11016" w:type="dxa"/>
          </w:tcPr>
          <w:p w:rsidR="00F33129" w:rsidRPr="00B35001" w:rsidRDefault="002B5AE2" w:rsidP="000A7C6B">
            <w:pPr>
              <w:pStyle w:val="1"/>
              <w:outlineLvl w:val="0"/>
            </w:pPr>
            <w:bookmarkStart w:id="7" w:name="_Toc535830899"/>
            <w:r>
              <w:rPr>
                <w:rFonts w:hint="eastAsia"/>
              </w:rPr>
              <w:lastRenderedPageBreak/>
              <w:t>単位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00"/>
              <w:gridCol w:w="5221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B5AE2" w:rsidP="000A7C6B">
                  <w:r>
                    <w:rPr>
                      <w:rFonts w:hint="eastAsia"/>
                    </w:rPr>
                    <w:t>単位系</w:t>
                  </w:r>
                  <w:r>
                    <w:rPr>
                      <w:rFonts w:hint="eastAsia"/>
                    </w:rP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長さ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変位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温度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2B5AE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角速度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2B5AE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圧力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応力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2B5AE2" w:rsidP="000A7C6B">
            <w:pPr>
              <w:pStyle w:val="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35830900"/>
            <w:r>
              <w:rPr>
                <w:rFonts w:hint="eastAsia"/>
              </w:rPr>
              <w:t>材料特性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B5AE2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ﾓﾃﾞﾙ参照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B5AE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ﾌﾟﾛﾊﾟﾃｨ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B5AE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成分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2B5AE2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876425"/>
                        <wp:effectExtent l="0" t="0" r="635" b="9525"/>
                        <wp:docPr id="6" name="図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876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80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B5AE2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名前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5052-O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ﾓﾃﾞﾙ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ﾀｲﾌﾟ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sz w:val="20"/>
                            <w:szCs w:val="20"/>
                          </w:rPr>
                          <w:t>線形等方性弾性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ﾃﾞﾌｫﾙﾄ破壊基準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rFonts w:hint="eastAsi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sz w:val="20"/>
                            <w:szCs w:val="20"/>
                          </w:rPr>
                          <w:t>未知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降伏強さ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rFonts w:hint="eastAsi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9e+007 N/m^2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引張り強さ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1.95e+008 N/m^2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弾性係数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ﾎﾟｱｿﾝ比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質量密度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せん断弾性係数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2B5AE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jc w:val="right"/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温度膨張率</w:t>
                        </w:r>
                        <w:r>
                          <w:rPr>
                            <w:rStyle w:val="a3"/>
                            <w:rFonts w:hint="eastAsi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B5AE2" w:rsidRDefault="002B5A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ｿﾘｯﾄﾞﾎﾞﾃﾞｨ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 xml:space="preserve"> 1(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円形ﾊﾟﾀｰﾝ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2)(omisa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自作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メイン板</w:t>
                  </w:r>
                  <w:r>
                    <w:rPr>
                      <w:rStyle w:val="a3"/>
                      <w:rFonts w:hint="eastAsia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2B5AE2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ｶｰﾌﾞ</w:t>
                  </w: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ﾃﾞｰﾀ</w:t>
                  </w:r>
                  <w:r>
                    <w:rPr>
                      <w:rStyle w:val="a3"/>
                      <w:rFonts w:hint="eastAsia"/>
                      <w:sz w:val="20"/>
                      <w:szCs w:val="20"/>
                    </w:rPr>
                    <w:t>:N/A</w:t>
                  </w:r>
                  <w:r w:rsidR="00E80CD9" w:rsidRPr="00577134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E80CD9" w:rsidRPr="000841BF">
                    <w:rPr>
                      <w:rStyle w:val="a3"/>
                      <w:sz w:val="20"/>
                      <w:szCs w:val="20"/>
                    </w:rPr>
                    <w:t>: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2B5AE2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2" w:name="_Toc535830901"/>
            <w:r>
              <w:rPr>
                <w:rStyle w:val="a3"/>
                <w:rFonts w:hint="eastAsia"/>
              </w:rPr>
              <w:lastRenderedPageBreak/>
              <w:t>荷重と拘束</w:t>
            </w:r>
            <w:bookmarkEnd w:id="12"/>
          </w:p>
          <w:tbl>
            <w:tblPr>
              <w:tblStyle w:val="22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2B5AE2" w:rsidTr="007001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B5AE2" w:rsidRPr="004E282D" w:rsidRDefault="002B5AE2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拘束名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B5AE2" w:rsidRPr="004E282D" w:rsidRDefault="002B5A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拘束ｲﾒｰｼﾞ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B5AE2" w:rsidRPr="004E282D" w:rsidRDefault="002B5A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拘束詳細</w:t>
                  </w:r>
                </w:p>
              </w:tc>
            </w:tr>
            <w:tr w:rsidR="002B5AE2" w:rsidTr="002373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2B5AE2" w:rsidRPr="00AD5FBA" w:rsidRDefault="002B5AE2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  <w:rFonts w:hint="eastAsia"/>
                    </w:rPr>
                    <w:t>固定</w:t>
                  </w:r>
                  <w:r>
                    <w:rPr>
                      <w:rStyle w:val="a3"/>
                      <w:rFonts w:hint="eastAsia"/>
                    </w:rPr>
                    <w:t>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2B5AE2" w:rsidRPr="006208CB" w:rsidRDefault="002B5A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746250"/>
                        <wp:effectExtent l="0" t="0" r="0" b="6350"/>
                        <wp:docPr id="7" name="図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746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80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2B5AE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B5AE2" w:rsidRPr="00BE6656" w:rsidRDefault="002B5AE2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ｴﾝﾃｨﾃｨ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B5AE2" w:rsidRPr="00154A1A" w:rsidRDefault="002B5A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>面（複数面）</w:t>
                        </w:r>
                      </w:p>
                    </w:tc>
                  </w:tr>
                  <w:tr w:rsidR="002B5AE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B5AE2" w:rsidRDefault="002B5AE2" w:rsidP="003F2268">
                        <w:pPr>
                          <w:jc w:val="right"/>
                          <w:rPr>
                            <w:rFonts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ﾀｲﾌﾟ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B5AE2" w:rsidRDefault="002B5A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>固定ｼﾞｵﾒﾄﾘ</w:t>
                        </w:r>
                      </w:p>
                    </w:tc>
                  </w:tr>
                </w:tbl>
                <w:p w:rsidR="002B5AE2" w:rsidRPr="004C6DEB" w:rsidRDefault="002B5AE2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2B5AE2" w:rsidP="003F154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rFonts w:hint="eastAsia"/>
                      <w:b/>
                    </w:rPr>
                    <w:t>合成力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成分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合力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反力</w:t>
                        </w: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6.07967e-005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-5.59947e-005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-1.12318e-005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8.34135e-005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2B5AE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反ﾓｰﾒﾝﾄ</w:t>
                        </w:r>
                        <w:r>
                          <w:rPr>
                            <w:rStyle w:val="a3"/>
                            <w:rFonts w:hint="eastAsia"/>
                            <w:sz w:val="20"/>
                            <w:szCs w:val="20"/>
                          </w:rPr>
                          <w:t>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2B5AE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23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2B5AE2" w:rsidTr="007E63D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B5AE2" w:rsidRPr="004E282D" w:rsidRDefault="002B5AE2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荷重名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B5AE2" w:rsidRPr="004E282D" w:rsidRDefault="002B5A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  <w:lang w:eastAsia="ja-JP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  <w:lang w:eastAsia="ja-JP"/>
                    </w:rPr>
                    <w:t>ｲﾒｰｼﾞを読み込み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B5AE2" w:rsidRPr="004E282D" w:rsidRDefault="002B5A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rFonts w:hint="eastAsia"/>
                      <w:b/>
                      <w:color w:val="auto"/>
                    </w:rPr>
                    <w:t>詳細を読み込み</w:t>
                  </w:r>
                </w:p>
              </w:tc>
            </w:tr>
            <w:tr w:rsidR="002B5AE2" w:rsidTr="006A5D0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2B5AE2" w:rsidRPr="00F42DD1" w:rsidRDefault="002B5AE2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  <w:rFonts w:hint="eastAsia"/>
                    </w:rPr>
                    <w:t>力</w:t>
                  </w:r>
                  <w:r>
                    <w:rPr>
                      <w:rStyle w:val="a3"/>
                      <w:rFonts w:hint="eastAsia"/>
                    </w:rPr>
                    <w:t>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2B5AE2" w:rsidRPr="006208CB" w:rsidRDefault="002B5A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879600"/>
                        <wp:effectExtent l="0" t="0" r="0" b="6350"/>
                        <wp:docPr id="8" name="図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87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80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2B5AE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B5AE2" w:rsidRPr="00BE6656" w:rsidRDefault="002B5AE2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ｴﾝﾃｨﾃｨ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B5AE2" w:rsidRPr="00B77EA3" w:rsidRDefault="002B5A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18 </w:t>
                        </w: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>面（複数面）</w:t>
                        </w:r>
                      </w:p>
                    </w:tc>
                  </w:tr>
                  <w:tr w:rsidR="002B5AE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B5AE2" w:rsidRDefault="002B5AE2" w:rsidP="003F2268">
                        <w:pPr>
                          <w:jc w:val="right"/>
                          <w:rPr>
                            <w:rFonts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ﾀｲﾌﾟ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B5AE2" w:rsidRDefault="002B5A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  <w:t>面に垂直荷重</w:t>
                        </w:r>
                      </w:p>
                    </w:tc>
                  </w:tr>
                  <w:tr w:rsidR="002B5AE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B5AE2" w:rsidRDefault="002B5AE2" w:rsidP="003F2268">
                        <w:pPr>
                          <w:jc w:val="right"/>
                          <w:rPr>
                            <w:rFonts w:hint="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値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B5AE2" w:rsidRDefault="002B5A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rFonts w:hint="eastAsi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N</w:t>
                        </w:r>
                      </w:p>
                    </w:tc>
                  </w:tr>
                </w:tbl>
                <w:p w:rsidR="002B5AE2" w:rsidRDefault="002B5A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3" w:name="_Toc535830902"/>
            <w:r w:rsidR="002B5AE2">
              <w:rPr>
                <w:rFonts w:hint="eastAsia"/>
              </w:rPr>
              <w:t>結合定義</w:t>
            </w:r>
            <w:bookmarkEnd w:id="13"/>
          </w:p>
          <w:p w:rsidR="00132707" w:rsidRDefault="002B5AE2" w:rsidP="000A7C6B">
            <w:r>
              <w:rPr>
                <w:rFonts w:hint="eastAsia"/>
              </w:rPr>
              <w:t>ﾃﾞｰﾀなし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2B5AE2" w:rsidP="000A7C6B">
            <w:pPr>
              <w:pStyle w:val="1"/>
              <w:outlineLvl w:val="0"/>
            </w:pPr>
            <w:bookmarkStart w:id="14" w:name="_Toc535830903"/>
            <w:r>
              <w:rPr>
                <w:rFonts w:hint="eastAsia"/>
              </w:rPr>
              <w:lastRenderedPageBreak/>
              <w:t>接触情報</w:t>
            </w:r>
            <w:bookmarkEnd w:id="14"/>
          </w:p>
          <w:p w:rsidR="00104BD8" w:rsidRDefault="002B5AE2" w:rsidP="000A7C6B">
            <w:r>
              <w:rPr>
                <w:rFonts w:hint="eastAsia"/>
              </w:rPr>
              <w:t>ﾃﾞｰﾀなし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2B5AE2" w:rsidP="000A7C6B">
            <w:pPr>
              <w:pStyle w:val="1"/>
              <w:outlineLvl w:val="0"/>
            </w:pPr>
            <w:bookmarkStart w:id="15" w:name="_Toc535830904"/>
            <w:r>
              <w:rPr>
                <w:rFonts w:hint="eastAsia"/>
              </w:rPr>
              <w:lastRenderedPageBreak/>
              <w:t>ﾒｯｼｭ情報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B5AE2" w:rsidP="00C16188">
                  <w:r>
                    <w:rPr>
                      <w:rFonts w:hint="eastAsia"/>
                    </w:rPr>
                    <w:t>ﾒｯｼｭﾀｲﾌﾟ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固体ﾒｯｼｭ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使用ﾒｯｼｬｰ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標準ﾒｯｼｭ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自動徐変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t>Off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ﾒｯｼｭ自動ﾙｰﾌﾟを使用</w:t>
                  </w:r>
                  <w:r>
                    <w:rPr>
                      <w:rFonts w:hint="eastAsia"/>
                      <w:lang w:eastAsia="ja-JP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ﾔｺﾋﾞｱﾝ点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 xml:space="preserve">4 </w:t>
                  </w:r>
                  <w:r>
                    <w:rPr>
                      <w:rFonts w:hint="eastAsia"/>
                    </w:rPr>
                    <w:t>点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要素ｻｲｽﾞ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hint="eastAsia"/>
                    </w:rPr>
                  </w:pPr>
                  <w:r>
                    <w:t>1.97153 mm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許容誤差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0.0985765 mm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ﾒｯｼｭ特性ﾌﾟﾛｯﾄ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高</w:t>
                  </w:r>
                </w:p>
              </w:tc>
            </w:tr>
          </w:tbl>
          <w:p w:rsidR="00690657" w:rsidRDefault="00690657" w:rsidP="00690657"/>
          <w:p w:rsidR="00A9531D" w:rsidRPr="00690657" w:rsidRDefault="002B5AE2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ﾒｯｼｭ情報</w:t>
            </w:r>
            <w:r>
              <w:rPr>
                <w:rFonts w:hint="eastAsia"/>
                <w:sz w:val="24"/>
                <w:szCs w:val="24"/>
              </w:rPr>
              <w:t xml:space="preserve"> - </w:t>
            </w:r>
            <w:r>
              <w:rPr>
                <w:rFonts w:hint="eastAsia"/>
                <w:sz w:val="24"/>
                <w:szCs w:val="24"/>
              </w:rPr>
              <w:t>詳細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B5AE2" w:rsidP="00C16188">
                  <w:r>
                    <w:rPr>
                      <w:rFonts w:hint="eastAsia"/>
                    </w:rPr>
                    <w:t>総節点数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20967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総要素数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10887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最大ｱｽﾍﾟｸﾄ比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4.9198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ｱｽﾍﾟｸﾄ比</w:t>
                  </w:r>
                  <w:r>
                    <w:rPr>
                      <w:rFonts w:hint="eastAsia"/>
                      <w:lang w:eastAsia="ja-JP"/>
                    </w:rPr>
                    <w:t xml:space="preserve"> &lt; 3 </w:t>
                  </w:r>
                  <w:r>
                    <w:rPr>
                      <w:rFonts w:hint="eastAsia"/>
                      <w:lang w:eastAsia="ja-JP"/>
                    </w:rPr>
                    <w:t>の要素ﾊﾟｰｾﾝﾃｰｼﾞ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98.3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ｱｽﾍﾟｸﾄ比</w:t>
                  </w:r>
                  <w:r>
                    <w:rPr>
                      <w:rFonts w:hint="eastAsia"/>
                      <w:lang w:eastAsia="ja-JP"/>
                    </w:rPr>
                    <w:t xml:space="preserve"> &gt; 10 </w:t>
                  </w:r>
                  <w:r>
                    <w:rPr>
                      <w:rFonts w:hint="eastAsia"/>
                      <w:lang w:eastAsia="ja-JP"/>
                    </w:rPr>
                    <w:t>の要素ﾊﾟｰｾﾝﾃｰｼﾞ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ひずみ要素のﾊﾟｰｾﾝﾃｰｼﾞ</w:t>
                  </w:r>
                  <w:r>
                    <w:rPr>
                      <w:rFonts w:hint="eastAsia"/>
                      <w:lang w:eastAsia="ja-JP"/>
                    </w:rPr>
                    <w:t>(</w:t>
                  </w:r>
                  <w:r>
                    <w:rPr>
                      <w:rFonts w:hint="eastAsia"/>
                      <w:lang w:eastAsia="ja-JP"/>
                    </w:rPr>
                    <w:t>ﾔｺﾋﾞｱﾝ</w:t>
                  </w:r>
                  <w:r>
                    <w:rPr>
                      <w:rFonts w:hint="eastAsia"/>
                      <w:lang w:eastAsia="ja-JP"/>
                    </w:rP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B5AE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  <w:lang w:eastAsia="ja-JP"/>
                    </w:rPr>
                  </w:pPr>
                  <w:r>
                    <w:rPr>
                      <w:rFonts w:hint="eastAsia"/>
                      <w:lang w:eastAsia="ja-JP"/>
                    </w:rPr>
                    <w:t>ﾒｯｼｭ完成に必要な時間</w:t>
                  </w:r>
                  <w:r>
                    <w:rPr>
                      <w:rFonts w:hint="eastAsia"/>
                      <w:lang w:eastAsia="ja-JP"/>
                    </w:rPr>
                    <w:t xml:space="preserve">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2B5AE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ｺﾝﾋﾟｭｰﾀ名</w:t>
                  </w:r>
                  <w:r>
                    <w:rPr>
                      <w:rFonts w:hint="eastAsia"/>
                    </w:rP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B5AE2" w:rsidRDefault="002B5A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2B5AE2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491230"/>
                        <wp:effectExtent l="0" t="0" r="0" b="0"/>
                        <wp:docPr id="9" name="図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1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2B5AE2" w:rsidP="000A7C6B">
            <w:pPr>
              <w:pStyle w:val="1"/>
              <w:outlineLvl w:val="0"/>
              <w:rPr>
                <w:lang w:eastAsia="ja-JP"/>
              </w:rPr>
            </w:pPr>
            <w:bookmarkStart w:id="16" w:name="_Toc535830905"/>
            <w:r>
              <w:rPr>
                <w:rFonts w:hint="eastAsia"/>
                <w:lang w:eastAsia="ja-JP"/>
              </w:rPr>
              <w:lastRenderedPageBreak/>
              <w:t>ｾﾝｻｰ詳細</w:t>
            </w:r>
            <w:bookmarkEnd w:id="16"/>
          </w:p>
          <w:p w:rsidR="002C53F9" w:rsidRPr="00F077CB" w:rsidRDefault="002B5AE2" w:rsidP="000A7C6B">
            <w:pPr>
              <w:rPr>
                <w:rFonts w:hint="eastAsia"/>
                <w:lang w:eastAsia="ja-JP"/>
              </w:rPr>
            </w:pPr>
            <w:r>
              <w:rPr>
                <w:rFonts w:hint="eastAsia"/>
                <w:lang w:eastAsia="ja-JP"/>
              </w:rPr>
              <w:t>ﾃﾞｰﾀなし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2B5AE2" w:rsidP="000A7C6B">
            <w:pPr>
              <w:pStyle w:val="1"/>
              <w:outlineLvl w:val="0"/>
            </w:pPr>
            <w:bookmarkStart w:id="17" w:name="_Toc535830906"/>
            <w:r>
              <w:rPr>
                <w:rFonts w:hint="eastAsia"/>
              </w:rPr>
              <w:t>合成力</w:t>
            </w:r>
            <w:bookmarkEnd w:id="17"/>
          </w:p>
          <w:p w:rsidR="005F5B79" w:rsidRPr="000B04D4" w:rsidRDefault="002B5AE2" w:rsidP="000A7C6B">
            <w:pPr>
              <w:pStyle w:val="2"/>
              <w:outlineLvl w:val="1"/>
            </w:pPr>
            <w:r>
              <w:rPr>
                <w:rFonts w:hint="eastAsia"/>
              </w:rPr>
              <w:t>反力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r>
                    <w:rPr>
                      <w:rFonts w:hint="eastAsia"/>
                    </w:rPr>
                    <w:t>選択ｾｯﾄ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単位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X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Y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Z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合力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ﾓﾃﾞﾙ全体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6.07967e-005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-5.59947e-005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-1.12318e-005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8.34135e-005</w:t>
                  </w:r>
                </w:p>
              </w:tc>
            </w:tr>
          </w:tbl>
          <w:p w:rsidR="005F5B79" w:rsidRPr="000B04D4" w:rsidRDefault="002B5AE2" w:rsidP="000A7C6B">
            <w:pPr>
              <w:pStyle w:val="2"/>
              <w:outlineLvl w:val="1"/>
            </w:pPr>
            <w:r>
              <w:rPr>
                <w:rFonts w:hint="eastAsia"/>
              </w:rPr>
              <w:t>反ﾓｰﾒﾝﾄ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r>
                    <w:rPr>
                      <w:rFonts w:hint="eastAsia"/>
                    </w:rPr>
                    <w:t>選択ｾｯﾄ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単位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X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Y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Z</w:t>
                  </w:r>
                  <w:r>
                    <w:rPr>
                      <w:rFonts w:hint="eastAsia"/>
                    </w:rPr>
                    <w:t>方向合計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B5A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合力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ﾓﾃﾞﾙ全体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B5A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2B5AE2" w:rsidRDefault="002B5AE2" w:rsidP="002B5AE2">
            <w:pPr>
              <w:pStyle w:val="1"/>
            </w:pPr>
            <w:bookmarkStart w:id="21" w:name="_Toc535830907"/>
            <w:r>
              <w:rPr>
                <w:rFonts w:hint="eastAsia"/>
              </w:rPr>
              <w:t>梁</w:t>
            </w:r>
            <w:bookmarkEnd w:id="21"/>
          </w:p>
          <w:p w:rsidR="00EC2432" w:rsidRDefault="002B5AE2" w:rsidP="000A7C6B">
            <w:r>
              <w:rPr>
                <w:rFonts w:hint="eastAsia"/>
                <w:sz w:val="24"/>
                <w:szCs w:val="24"/>
              </w:rPr>
              <w:t>ﾃﾞｰﾀなし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2B5AE2" w:rsidP="000A7C6B">
            <w:pPr>
              <w:pStyle w:val="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35830908"/>
            <w:r>
              <w:rPr>
                <w:rFonts w:hint="eastAsia"/>
              </w:rPr>
              <w:lastRenderedPageBreak/>
              <w:t>ｽﾀﾃﾞｨ結果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2B5AE2" w:rsidTr="001437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r>
                    <w:rPr>
                      <w:rFonts w:hint="eastAsia"/>
                    </w:rPr>
                    <w:t>名前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ﾀｲﾌﾟ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最小値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最大値</w:t>
                  </w:r>
                </w:p>
              </w:tc>
            </w:tr>
            <w:tr w:rsidR="002B5AE2" w:rsidTr="001437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応力</w:t>
                  </w: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VON: von Mises </w:t>
                  </w:r>
                  <w:r>
                    <w:rPr>
                      <w:rFonts w:hint="eastAsia"/>
                      <w:sz w:val="20"/>
                      <w:szCs w:val="20"/>
                    </w:rPr>
                    <w:t>応力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3.214e+000N/m^2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節点</w:t>
                  </w:r>
                  <w:r>
                    <w:rPr>
                      <w:rFonts w:hint="eastAsia"/>
                      <w:sz w:val="20"/>
                      <w:szCs w:val="20"/>
                    </w:rPr>
                    <w:t>: 1752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4.576e+005N/m^2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節点</w:t>
                  </w:r>
                  <w:r>
                    <w:rPr>
                      <w:rFonts w:hint="eastAsia"/>
                      <w:sz w:val="20"/>
                      <w:szCs w:val="20"/>
                    </w:rPr>
                    <w:t>: 17912</w:t>
                  </w:r>
                </w:p>
              </w:tc>
            </w:tr>
            <w:tr w:rsidR="002B5AE2" w:rsidTr="001437C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5AE2" w:rsidRDefault="002B5AE2" w:rsidP="002B5AE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3456940"/>
                        <wp:effectExtent l="0" t="0" r="1905" b="0"/>
                        <wp:docPr id="10" name="図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5AE2" w:rsidRPr="004D2956" w:rsidRDefault="002B5AE2" w:rsidP="002B5A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omisa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自作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メイン板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静解析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 1-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応力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応力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1</w:t>
                  </w:r>
                </w:p>
              </w:tc>
            </w:tr>
          </w:tbl>
          <w:p w:rsidR="002B5AE2" w:rsidRDefault="002B5AE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2B5AE2" w:rsidTr="001437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r>
                    <w:rPr>
                      <w:rFonts w:hint="eastAsia"/>
                    </w:rPr>
                    <w:t>名前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ﾀｲﾌﾟ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最小値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最大値</w:t>
                  </w:r>
                </w:p>
              </w:tc>
            </w:tr>
            <w:tr w:rsidR="002B5AE2" w:rsidTr="001437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変位</w:t>
                  </w: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URES:   </w:t>
                  </w:r>
                  <w:r>
                    <w:rPr>
                      <w:rFonts w:hint="eastAsia"/>
                      <w:sz w:val="20"/>
                      <w:szCs w:val="20"/>
                    </w:rPr>
                    <w:t>合成変位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0.000e+000mm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節点</w:t>
                  </w:r>
                  <w:r>
                    <w:rPr>
                      <w:rFonts w:hint="eastAsia"/>
                      <w:sz w:val="20"/>
                      <w:szCs w:val="20"/>
                    </w:rPr>
                    <w:t>: 191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7.089e-005mm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節点</w:t>
                  </w:r>
                  <w:r>
                    <w:rPr>
                      <w:rFonts w:hint="eastAsia"/>
                      <w:sz w:val="20"/>
                      <w:szCs w:val="20"/>
                    </w:rPr>
                    <w:t>: 1870</w:t>
                  </w:r>
                </w:p>
              </w:tc>
            </w:tr>
            <w:tr w:rsidR="002B5AE2" w:rsidTr="001437C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5AE2" w:rsidRDefault="002B5AE2" w:rsidP="002B5AE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646545" cy="3456940"/>
                        <wp:effectExtent l="0" t="0" r="1905" b="0"/>
                        <wp:docPr id="11" name="図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5AE2" w:rsidRPr="004D2956" w:rsidRDefault="002B5AE2" w:rsidP="002B5A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omisa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自作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メイン板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静解析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 1-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変位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変位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1</w:t>
                  </w:r>
                </w:p>
              </w:tc>
            </w:tr>
          </w:tbl>
          <w:p w:rsidR="002B5AE2" w:rsidRDefault="002B5AE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2B5AE2" w:rsidTr="001437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r>
                    <w:rPr>
                      <w:rFonts w:hint="eastAsia"/>
                    </w:rPr>
                    <w:t>名前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ﾀｲﾌﾟ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最小値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B5AE2" w:rsidRDefault="002B5AE2" w:rsidP="002B5A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hint="eastAsia"/>
                    </w:rPr>
                    <w:t>最大値</w:t>
                  </w:r>
                </w:p>
              </w:tc>
            </w:tr>
            <w:tr w:rsidR="002B5AE2" w:rsidTr="001437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ひずみ</w:t>
                  </w:r>
                  <w:r>
                    <w:rPr>
                      <w:rFonts w:asciiTheme="minorHAnsi" w:hAnsiTheme="minorHAnsi" w:hint="eastAsia"/>
                      <w:b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ESTRN: </w:t>
                  </w:r>
                  <w:r>
                    <w:rPr>
                      <w:rFonts w:hint="eastAsia"/>
                      <w:sz w:val="20"/>
                      <w:szCs w:val="20"/>
                    </w:rPr>
                    <w:t>相当ひずみ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9.755e-011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要素</w:t>
                  </w:r>
                  <w:r>
                    <w:rPr>
                      <w:rFonts w:hint="eastAsia"/>
                      <w:sz w:val="20"/>
                      <w:szCs w:val="20"/>
                    </w:rPr>
                    <w:t>: 2370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B5AE2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5.037e-006</w:t>
                  </w:r>
                </w:p>
                <w:p w:rsidR="002B5AE2" w:rsidRPr="004D2956" w:rsidRDefault="002B5AE2" w:rsidP="002B5A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要素</w:t>
                  </w:r>
                  <w:r>
                    <w:rPr>
                      <w:rFonts w:hint="eastAsia"/>
                      <w:sz w:val="20"/>
                      <w:szCs w:val="20"/>
                    </w:rPr>
                    <w:t>: 6394</w:t>
                  </w:r>
                </w:p>
              </w:tc>
            </w:tr>
            <w:tr w:rsidR="002B5AE2" w:rsidTr="001437C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5AE2" w:rsidRDefault="002B5AE2" w:rsidP="002B5AE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3456940"/>
                        <wp:effectExtent l="0" t="0" r="1905" b="0"/>
                        <wp:docPr id="12" name="図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5AE2" w:rsidRPr="004D2956" w:rsidRDefault="002B5AE2" w:rsidP="002B5A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omisa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自作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QL-10vol1 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メイン板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静解析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 xml:space="preserve"> 1-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ひずみ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-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ひずみ</w:t>
                  </w:r>
                  <w:r>
                    <w:rPr>
                      <w:rStyle w:val="a3"/>
                      <w:rFonts w:hint="eastAsia"/>
                      <w:noProof/>
                      <w:sz w:val="20"/>
                      <w:szCs w:val="20"/>
                    </w:rPr>
                    <w:t>1</w:t>
                  </w:r>
                </w:p>
              </w:tc>
            </w:tr>
          </w:tbl>
          <w:p w:rsidR="002B5AE2" w:rsidRPr="000B04D4" w:rsidRDefault="002B5AE2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a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467"/>
            </w:tblGrid>
            <w:tr w:rsidR="002B5AE2" w:rsidTr="001437CB">
              <w:tc>
                <w:tcPr>
                  <w:tcW w:w="5000" w:type="pct"/>
                  <w:vAlign w:val="center"/>
                </w:tcPr>
                <w:p w:rsidR="002B5AE2" w:rsidRDefault="002B5AE2" w:rsidP="002B5AE2">
                  <w:pPr>
                    <w:jc w:val="center"/>
                    <w:rPr>
                      <w:rStyle w:val="a3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>
                        <wp:extent cx="5238750" cy="5162550"/>
                        <wp:effectExtent l="0" t="0" r="0" b="0"/>
                        <wp:docPr id="13" name="図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0" cy="5162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B5AE2" w:rsidTr="001437CB">
              <w:tc>
                <w:tcPr>
                  <w:tcW w:w="5000" w:type="pct"/>
                </w:tcPr>
                <w:p w:rsidR="002B5AE2" w:rsidRDefault="002B5AE2" w:rsidP="002B5AE2">
                  <w:pPr>
                    <w:jc w:val="center"/>
                    <w:rPr>
                      <w:rStyle w:val="a3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rFonts w:hint="eastAsia"/>
                      <w:b w:val="0"/>
                      <w:noProof/>
                      <w:sz w:val="20"/>
                      <w:szCs w:val="20"/>
                    </w:rPr>
                    <w:t>ｲﾒｰｼﾞ</w:t>
                  </w:r>
                  <w:r>
                    <w:rPr>
                      <w:rStyle w:val="a3"/>
                      <w:rFonts w:hint="eastAsia"/>
                      <w:b w:val="0"/>
                      <w:noProof/>
                      <w:sz w:val="20"/>
                      <w:szCs w:val="20"/>
                    </w:rPr>
                    <w:t>-1</w:t>
                  </w:r>
                </w:p>
                <w:p w:rsidR="002B5AE2" w:rsidRPr="00145DDC" w:rsidRDefault="002B5AE2" w:rsidP="002B5AE2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2B5AE2" w:rsidP="002B5AE2">
            <w:pPr>
              <w:pStyle w:val="1"/>
            </w:pPr>
            <w:bookmarkStart w:id="26" w:name="_Toc535830909"/>
            <w:r>
              <w:rPr>
                <w:rFonts w:hint="eastAsia"/>
              </w:rPr>
              <w:t>結論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2B5AE2">
      <w:footerReference w:type="default" r:id="rId18"/>
      <w:footerReference w:type="first" r:id="rId19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5AE2" w:rsidRDefault="002B5AE2" w:rsidP="00F25CD7">
      <w:pPr>
        <w:spacing w:after="0" w:line="240" w:lineRule="auto"/>
      </w:pPr>
      <w:r>
        <w:separator/>
      </w:r>
    </w:p>
  </w:endnote>
  <w:endnote w:type="continuationSeparator" w:id="0">
    <w:p w:rsidR="002B5AE2" w:rsidRDefault="002B5AE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2B5AE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SOLIDWORKS Simulation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により解析</w:t>
          </w:r>
        </w:p>
      </w:tc>
      <w:tc>
        <w:tcPr>
          <w:tcW w:w="2079" w:type="pct"/>
          <w:vAlign w:val="bottom"/>
        </w:tcPr>
        <w:p w:rsidR="00DC4D2F" w:rsidRDefault="002B5AE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ｼﾐｭﾚｰｼｮﾝ実行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omisa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自作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 xml:space="preserve">QL-10vol1 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メイン板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2B5AE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SOLIDWORKS Simulation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により解析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2B5AE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ｼﾐｭﾚｰｼｮﾝ実行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omisa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自作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 xml:space="preserve">QL-10vol1 </w:t>
          </w:r>
          <w:r>
            <w:rPr>
              <w:rFonts w:asciiTheme="majorHAnsi" w:hAnsiTheme="majorHAnsi" w:hint="eastAsia"/>
              <w:color w:val="808080" w:themeColor="background1" w:themeShade="80"/>
              <w:sz w:val="18"/>
              <w:szCs w:val="18"/>
            </w:rPr>
            <w:t>メイン板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5AE2" w:rsidRDefault="002B5AE2" w:rsidP="00F25CD7">
      <w:pPr>
        <w:spacing w:after="0" w:line="240" w:lineRule="auto"/>
      </w:pPr>
      <w:r>
        <w:separator/>
      </w:r>
    </w:p>
  </w:footnote>
  <w:footnote w:type="continuationSeparator" w:id="0">
    <w:p w:rsidR="002B5AE2" w:rsidRDefault="002B5AE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B5AE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5AE2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D4BAC16"/>
  <w15:docId w15:val="{3EC0F624-5774-496C-8709-2CD03CD8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見出し 2 (文字)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ヘッダー (文字)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フッター (文字)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吹き出し (文字)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22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23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見出しマップ (文字)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2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9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80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2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3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A7F82-50A0-4D7A-BAFD-0EBF4584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11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omisa</dc:creator>
  <cp:lastModifiedBy>m1823@akashi.kosen-ac.jp</cp:lastModifiedBy>
  <cp:revision>1</cp:revision>
  <dcterms:created xsi:type="dcterms:W3CDTF">2019-01-21T01:45:00Z</dcterms:created>
  <dcterms:modified xsi:type="dcterms:W3CDTF">2019-01-21T01:46:00Z</dcterms:modified>
</cp:coreProperties>
</file>